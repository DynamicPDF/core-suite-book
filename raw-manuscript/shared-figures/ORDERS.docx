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21AE" w14:textId="7D3E8EA0" w:rsidR="000E7C40" w:rsidRDefault="00BC1925" w:rsidP="00BC1925">
      <w:pPr>
        <w:rPr>
          <w:sz w:val="96"/>
          <w:szCs w:val="96"/>
        </w:rPr>
      </w:pPr>
      <w:r w:rsidRPr="00BC1925">
        <w:rPr>
          <w:sz w:val="96"/>
          <w:szCs w:val="96"/>
        </w:rPr>
        <w:t>ORDERS</w:t>
      </w:r>
    </w:p>
    <w:p w14:paraId="03555835" w14:textId="77777777" w:rsidR="00BC1925" w:rsidRDefault="00BC1925" w:rsidP="00BC1925">
      <w:pPr>
        <w:rPr>
          <w:sz w:val="96"/>
          <w:szCs w:val="96"/>
        </w:rPr>
      </w:pPr>
    </w:p>
    <w:tbl>
      <w:tblPr>
        <w:tblStyle w:val="ListTable3-Accent3"/>
        <w:tblW w:w="11880" w:type="dxa"/>
        <w:tblInd w:w="-689" w:type="dxa"/>
        <w:tblLook w:val="04A0" w:firstRow="1" w:lastRow="0" w:firstColumn="1" w:lastColumn="0" w:noHBand="0" w:noVBand="1"/>
      </w:tblPr>
      <w:tblGrid>
        <w:gridCol w:w="2991"/>
        <w:gridCol w:w="2228"/>
        <w:gridCol w:w="2069"/>
        <w:gridCol w:w="1764"/>
        <w:gridCol w:w="2828"/>
      </w:tblGrid>
      <w:tr w:rsidR="00BC1925" w14:paraId="367DAC58" w14:textId="77777777" w:rsidTr="00BC1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91" w:type="dxa"/>
          </w:tcPr>
          <w:p w14:paraId="7C4EBE02" w14:textId="1AA357D6" w:rsidR="00BC1925" w:rsidRPr="00BC1925" w:rsidRDefault="00BC1925" w:rsidP="00BC1925">
            <w:pPr>
              <w:rPr>
                <w:sz w:val="24"/>
                <w:szCs w:val="24"/>
              </w:rPr>
            </w:pPr>
            <w:r w:rsidRPr="00BC1925">
              <w:rPr>
                <w:sz w:val="24"/>
                <w:szCs w:val="24"/>
              </w:rPr>
              <w:t>ORDERID</w:t>
            </w:r>
          </w:p>
        </w:tc>
        <w:tc>
          <w:tcPr>
            <w:tcW w:w="2228" w:type="dxa"/>
          </w:tcPr>
          <w:p w14:paraId="73DC5BEB" w14:textId="563691FC" w:rsidR="00BC1925" w:rsidRPr="00BC1925" w:rsidRDefault="00BC1925" w:rsidP="00BC1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1925">
              <w:rPr>
                <w:sz w:val="24"/>
                <w:szCs w:val="24"/>
              </w:rPr>
              <w:t>PRODUCT NAME</w:t>
            </w:r>
          </w:p>
        </w:tc>
        <w:tc>
          <w:tcPr>
            <w:tcW w:w="2069" w:type="dxa"/>
          </w:tcPr>
          <w:p w14:paraId="67BF36B0" w14:textId="40A2F8BA" w:rsidR="00BC1925" w:rsidRPr="00BC1925" w:rsidRDefault="00BC1925" w:rsidP="00BC1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1925">
              <w:rPr>
                <w:sz w:val="24"/>
                <w:szCs w:val="24"/>
              </w:rPr>
              <w:t>UNIT PRICE</w:t>
            </w:r>
          </w:p>
        </w:tc>
        <w:tc>
          <w:tcPr>
            <w:tcW w:w="1764" w:type="dxa"/>
          </w:tcPr>
          <w:p w14:paraId="3054630A" w14:textId="005AAA9B" w:rsidR="00BC1925" w:rsidRPr="00BC1925" w:rsidRDefault="00BC1925" w:rsidP="00BC1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1925">
              <w:rPr>
                <w:sz w:val="24"/>
                <w:szCs w:val="24"/>
              </w:rPr>
              <w:t>QUANTITY</w:t>
            </w:r>
          </w:p>
        </w:tc>
        <w:tc>
          <w:tcPr>
            <w:tcW w:w="2828" w:type="dxa"/>
          </w:tcPr>
          <w:p w14:paraId="2DA1E291" w14:textId="06DB90F3" w:rsidR="00BC1925" w:rsidRPr="00BC1925" w:rsidRDefault="00BC1925" w:rsidP="00BC19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1925">
              <w:rPr>
                <w:sz w:val="24"/>
                <w:szCs w:val="24"/>
              </w:rPr>
              <w:t>LINE TOTAL</w:t>
            </w:r>
          </w:p>
        </w:tc>
      </w:tr>
      <w:tr w:rsidR="00BC1925" w14:paraId="0A01E0ED" w14:textId="77777777" w:rsidTr="00BC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0E497361" w14:textId="77777777" w:rsidR="00BC1925" w:rsidRPr="00BC1925" w:rsidRDefault="00BC192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32DC07B0" w14:textId="77777777" w:rsidR="00BC1925" w:rsidRPr="00BC1925" w:rsidRDefault="00BC192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3E1FAE4C" w14:textId="77777777" w:rsidR="00BC1925" w:rsidRPr="00BC1925" w:rsidRDefault="00BC192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2BD0100C" w14:textId="77777777" w:rsidR="00BC1925" w:rsidRPr="00BC1925" w:rsidRDefault="00BC192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606E7EC3" w14:textId="30684948" w:rsidR="00BC1925" w:rsidRPr="00BC1925" w:rsidRDefault="00BC192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BC1925" w14:paraId="0C662430" w14:textId="77777777" w:rsidTr="00BC1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051E8EA9" w14:textId="77777777" w:rsidR="00BC1925" w:rsidRPr="00BC1925" w:rsidRDefault="00BC192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0053A378" w14:textId="77777777" w:rsidR="00BC1925" w:rsidRPr="00BC1925" w:rsidRDefault="00BC192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23B2DD4E" w14:textId="77777777" w:rsidR="00BC1925" w:rsidRPr="00BC1925" w:rsidRDefault="00BC192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0A324280" w14:textId="77777777" w:rsidR="00BC1925" w:rsidRPr="00BC1925" w:rsidRDefault="00BC192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1FE0C159" w14:textId="68045B5F" w:rsidR="00BC1925" w:rsidRPr="00BC1925" w:rsidRDefault="00BC192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BC1925" w14:paraId="6624C0EA" w14:textId="77777777" w:rsidTr="00BC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45870966" w14:textId="77777777" w:rsidR="00BC1925" w:rsidRPr="00BC1925" w:rsidRDefault="00BC192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68805E3A" w14:textId="77777777" w:rsidR="00BC1925" w:rsidRPr="00BC1925" w:rsidRDefault="00BC192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1FABBE8C" w14:textId="77777777" w:rsidR="00BC1925" w:rsidRPr="00BC1925" w:rsidRDefault="00BC192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0DEC3A02" w14:textId="77777777" w:rsidR="00BC1925" w:rsidRPr="00BC1925" w:rsidRDefault="00BC192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1AB9D4C8" w14:textId="452DED0F" w:rsidR="00BC1925" w:rsidRPr="00BC1925" w:rsidRDefault="00BC192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BC1925" w14:paraId="11428787" w14:textId="77777777" w:rsidTr="00BC1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2B09BD0E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2FA69914" w14:textId="77777777" w:rsidR="00BC1925" w:rsidRPr="00BC1925" w:rsidRDefault="00BC192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254B69B0" w14:textId="77777777" w:rsidR="00BC1925" w:rsidRPr="00BC1925" w:rsidRDefault="00BC192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7AF345B6" w14:textId="77777777" w:rsidR="00BC1925" w:rsidRPr="00BC1925" w:rsidRDefault="00BC192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59223B1C" w14:textId="3A7A253C" w:rsidR="00BC1925" w:rsidRPr="00BC1925" w:rsidRDefault="00BC192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1B84AF59" w14:textId="77777777" w:rsidTr="00BC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0A3CE537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5D321784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65BD070E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1FC497B4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53FC9248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3AB387C4" w14:textId="77777777" w:rsidTr="00BC1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46A48CB6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31B6ED59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51BC30E5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3BAC988F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676577D8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44FA6262" w14:textId="77777777" w:rsidTr="00BC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52356520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65756BE4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64B8FFEA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283E980A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045B7DEB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7DF2CAA9" w14:textId="77777777" w:rsidTr="00BC1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0DDC2668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51BA104A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6A0FD3AD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7C388A28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20191978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6DCFA3D9" w14:textId="77777777" w:rsidTr="00BC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26215E44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692A2826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115324A8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3DB1F542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6F1AAF9A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6D22E320" w14:textId="77777777" w:rsidTr="00BC1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631D4E6F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7656E7F7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7F0DE14B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5288F01C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6A70315E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7384D374" w14:textId="77777777" w:rsidTr="00BC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6E70000F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59BF401A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190AFAA4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553E2D35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4D593CF8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44669B8D" w14:textId="77777777" w:rsidTr="00BC1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1B654325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16CDAD4C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6B7E01B1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5C13CF45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7F038086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3ED4285B" w14:textId="77777777" w:rsidTr="00BC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7758A536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1EC6FF4E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533D2262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6B5CFBA4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692EADF3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45866E13" w14:textId="77777777" w:rsidTr="00BC1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503D278C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5522FCB3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3A454CDF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0FA2EBCB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783C89FC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3B686B70" w14:textId="77777777" w:rsidTr="00BC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705D6EEA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4B74ECAF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5FA8E225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6CF886D9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155A11C5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42BA92C9" w14:textId="77777777" w:rsidTr="00BC1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317AFA71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55E693C5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09BFDACA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20393247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4D4A9ECA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1CAFC0EC" w14:textId="77777777" w:rsidTr="00BC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649136D7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31F1D509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25868892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35321BC3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5E5FCFB2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7F6E5867" w14:textId="77777777" w:rsidTr="00BC1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04C04523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5F291360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45D9248A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365B93BB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723F3F5A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0BFCC35A" w14:textId="77777777" w:rsidTr="00BC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20EF508A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17F17C07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262FCD5F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12E66B2A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2CA9DFD5" w14:textId="77777777" w:rsidR="00E75915" w:rsidRPr="00BC1925" w:rsidRDefault="00E75915" w:rsidP="00BC19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E75915" w14:paraId="240D65B2" w14:textId="77777777" w:rsidTr="00BC19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1" w:type="dxa"/>
          </w:tcPr>
          <w:p w14:paraId="1F034BAD" w14:textId="77777777" w:rsidR="00E75915" w:rsidRPr="00BC1925" w:rsidRDefault="00E75915" w:rsidP="00BC1925">
            <w:pPr>
              <w:rPr>
                <w:sz w:val="44"/>
                <w:szCs w:val="44"/>
              </w:rPr>
            </w:pPr>
          </w:p>
        </w:tc>
        <w:tc>
          <w:tcPr>
            <w:tcW w:w="2228" w:type="dxa"/>
          </w:tcPr>
          <w:p w14:paraId="5C7AF9FF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069" w:type="dxa"/>
          </w:tcPr>
          <w:p w14:paraId="74D596C8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1764" w:type="dxa"/>
          </w:tcPr>
          <w:p w14:paraId="41066D1E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  <w:tc>
          <w:tcPr>
            <w:tcW w:w="2828" w:type="dxa"/>
          </w:tcPr>
          <w:p w14:paraId="2E94F87B" w14:textId="77777777" w:rsidR="00E75915" w:rsidRPr="00BC1925" w:rsidRDefault="00E75915" w:rsidP="00BC1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</w:tbl>
    <w:p w14:paraId="18714578" w14:textId="77777777" w:rsidR="00BC1925" w:rsidRDefault="00BC1925" w:rsidP="00E75915">
      <w:pPr>
        <w:rPr>
          <w:sz w:val="24"/>
          <w:szCs w:val="24"/>
        </w:rPr>
      </w:pPr>
    </w:p>
    <w:sectPr w:rsidR="00BC1925" w:rsidSect="002B06E9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720" w:right="864" w:bottom="1440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3901E" w14:textId="77777777" w:rsidR="001B6A83" w:rsidRDefault="001B6A83">
      <w:pPr>
        <w:spacing w:line="240" w:lineRule="auto"/>
      </w:pPr>
      <w:r>
        <w:separator/>
      </w:r>
    </w:p>
    <w:p w14:paraId="69EC9FD2" w14:textId="77777777" w:rsidR="001B6A83" w:rsidRDefault="001B6A83"/>
  </w:endnote>
  <w:endnote w:type="continuationSeparator" w:id="0">
    <w:p w14:paraId="0C805948" w14:textId="77777777" w:rsidR="001B6A83" w:rsidRDefault="001B6A83">
      <w:pPr>
        <w:spacing w:line="240" w:lineRule="auto"/>
      </w:pPr>
      <w:r>
        <w:continuationSeparator/>
      </w:r>
    </w:p>
    <w:p w14:paraId="32EDE72A" w14:textId="77777777" w:rsidR="001B6A83" w:rsidRDefault="001B6A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DF296" w14:textId="77777777" w:rsidR="007201A7" w:rsidRDefault="007201A7">
    <w:pPr>
      <w:pStyle w:val="Footer"/>
    </w:pPr>
  </w:p>
  <w:p w14:paraId="040025FC" w14:textId="77777777" w:rsidR="007201A7" w:rsidRDefault="007201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FA2C" w14:textId="77777777" w:rsidR="00A36725" w:rsidRDefault="00A367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3B0EEF2" wp14:editId="35CB7ABA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reeform: Shape 8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1842A5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B0EEF2" id="Freeform: Shape 8" o:spid="_x0000_s1027" alt="Green gradient in rectangle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14:paraId="751842A5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E25EF" w14:textId="77777777" w:rsidR="001B6A83" w:rsidRDefault="001B6A83">
      <w:pPr>
        <w:spacing w:line="240" w:lineRule="auto"/>
      </w:pPr>
      <w:r>
        <w:separator/>
      </w:r>
    </w:p>
    <w:p w14:paraId="26824926" w14:textId="77777777" w:rsidR="001B6A83" w:rsidRDefault="001B6A83"/>
  </w:footnote>
  <w:footnote w:type="continuationSeparator" w:id="0">
    <w:p w14:paraId="0F399ABA" w14:textId="77777777" w:rsidR="001B6A83" w:rsidRDefault="001B6A83">
      <w:pPr>
        <w:spacing w:line="240" w:lineRule="auto"/>
      </w:pPr>
      <w:r>
        <w:continuationSeparator/>
      </w:r>
    </w:p>
    <w:p w14:paraId="2FF194EF" w14:textId="77777777" w:rsidR="001B6A83" w:rsidRDefault="001B6A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39D9" w14:textId="77777777" w:rsidR="007201A7" w:rsidRDefault="007201A7"/>
  <w:p w14:paraId="6058FBEB" w14:textId="77777777" w:rsidR="007201A7" w:rsidRDefault="007201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0D025" w14:textId="77777777" w:rsidR="00A36725" w:rsidRDefault="00A3672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DCB08D6" wp14:editId="311EBFCD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reeform: Shape 5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300FFB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CB08D6" id="Freeform: Shape 5" o:spid="_x0000_s1026" alt="Green gradient in rectangle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14:paraId="5A300FFB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7ED7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C01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542DD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FA2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1C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7A8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00C3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0A58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14B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F0DC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420726">
    <w:abstractNumId w:val="9"/>
  </w:num>
  <w:num w:numId="2" w16cid:durableId="400255737">
    <w:abstractNumId w:val="7"/>
  </w:num>
  <w:num w:numId="3" w16cid:durableId="1175337872">
    <w:abstractNumId w:val="6"/>
  </w:num>
  <w:num w:numId="4" w16cid:durableId="1840269905">
    <w:abstractNumId w:val="5"/>
  </w:num>
  <w:num w:numId="5" w16cid:durableId="1281184176">
    <w:abstractNumId w:val="4"/>
  </w:num>
  <w:num w:numId="6" w16cid:durableId="1125343082">
    <w:abstractNumId w:val="8"/>
  </w:num>
  <w:num w:numId="7" w16cid:durableId="1207446005">
    <w:abstractNumId w:val="3"/>
  </w:num>
  <w:num w:numId="8" w16cid:durableId="63143143">
    <w:abstractNumId w:val="2"/>
  </w:num>
  <w:num w:numId="9" w16cid:durableId="1350060840">
    <w:abstractNumId w:val="1"/>
  </w:num>
  <w:num w:numId="10" w16cid:durableId="131322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25"/>
    <w:rsid w:val="00064E3E"/>
    <w:rsid w:val="00077551"/>
    <w:rsid w:val="000A6E91"/>
    <w:rsid w:val="000E7C40"/>
    <w:rsid w:val="001817A4"/>
    <w:rsid w:val="001A035C"/>
    <w:rsid w:val="001B6A83"/>
    <w:rsid w:val="001D1771"/>
    <w:rsid w:val="0020743A"/>
    <w:rsid w:val="002400DD"/>
    <w:rsid w:val="002450DA"/>
    <w:rsid w:val="00263E3B"/>
    <w:rsid w:val="00264280"/>
    <w:rsid w:val="002A107B"/>
    <w:rsid w:val="002B06E9"/>
    <w:rsid w:val="002E7603"/>
    <w:rsid w:val="002F5404"/>
    <w:rsid w:val="00316D06"/>
    <w:rsid w:val="003D23A0"/>
    <w:rsid w:val="004858C9"/>
    <w:rsid w:val="004870D2"/>
    <w:rsid w:val="004A10E9"/>
    <w:rsid w:val="005E394D"/>
    <w:rsid w:val="00662DFA"/>
    <w:rsid w:val="006B4542"/>
    <w:rsid w:val="006F038A"/>
    <w:rsid w:val="007201A7"/>
    <w:rsid w:val="007B4FC5"/>
    <w:rsid w:val="007E0DF2"/>
    <w:rsid w:val="007E1D3F"/>
    <w:rsid w:val="00865DB9"/>
    <w:rsid w:val="0089202B"/>
    <w:rsid w:val="008B5297"/>
    <w:rsid w:val="009415D1"/>
    <w:rsid w:val="00947F34"/>
    <w:rsid w:val="009D3F3C"/>
    <w:rsid w:val="00A340F2"/>
    <w:rsid w:val="00A36725"/>
    <w:rsid w:val="00B66C63"/>
    <w:rsid w:val="00B727BE"/>
    <w:rsid w:val="00BC1925"/>
    <w:rsid w:val="00CE3710"/>
    <w:rsid w:val="00CF2287"/>
    <w:rsid w:val="00D33124"/>
    <w:rsid w:val="00D73210"/>
    <w:rsid w:val="00E75915"/>
    <w:rsid w:val="00EB2264"/>
    <w:rsid w:val="00EB63A0"/>
    <w:rsid w:val="00EC16CD"/>
    <w:rsid w:val="00F65B05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EA5BF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E3E"/>
  </w:style>
  <w:style w:type="paragraph" w:styleId="Heading1">
    <w:name w:val="heading 1"/>
    <w:basedOn w:val="Normal"/>
    <w:link w:val="Heading1Char"/>
    <w:autoRedefine/>
    <w:uiPriority w:val="2"/>
    <w:qFormat/>
    <w:rsid w:val="00064E3E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Heading2">
    <w:name w:val="heading 2"/>
    <w:basedOn w:val="Normal"/>
    <w:link w:val="Heading2Char"/>
    <w:uiPriority w:val="2"/>
    <w:unhideWhenUsed/>
    <w:qFormat/>
    <w:rsid w:val="00064E3E"/>
    <w:pPr>
      <w:spacing w:before="60" w:after="20"/>
      <w:jc w:val="right"/>
      <w:outlineLvl w:val="1"/>
    </w:pPr>
    <w:rPr>
      <w:rFonts w:asciiTheme="majorHAnsi" w:hAnsiTheme="majorHAnsi"/>
      <w:spacing w:val="4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64E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7B4F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854D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7B4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B4FC5"/>
    <w:rPr>
      <w:b/>
      <w:bCs/>
      <w:caps w:val="0"/>
      <w:smallCaps/>
      <w:color w:val="07864E" w:themeColor="accent1" w:themeShade="80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064E3E"/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itle">
    <w:name w:val="Title"/>
    <w:basedOn w:val="Normal"/>
    <w:link w:val="TitleChar"/>
    <w:uiPriority w:val="1"/>
    <w:qFormat/>
    <w:rsid w:val="00064E3E"/>
    <w:pPr>
      <w:spacing w:before="80"/>
      <w:ind w:left="101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64E3E"/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rsid w:val="00064E3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E3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2"/>
    <w:semiHidden/>
    <w:rPr>
      <w:rFonts w:asciiTheme="majorHAnsi" w:eastAsiaTheme="majorEastAsia" w:hAnsiTheme="majorHAnsi" w:cstheme="majorBidi"/>
      <w:b/>
      <w:i/>
    </w:rPr>
  </w:style>
  <w:style w:type="paragraph" w:customStyle="1" w:styleId="Normalright">
    <w:name w:val="Normal right"/>
    <w:basedOn w:val="Normal"/>
    <w:qFormat/>
    <w:rsid w:val="00064E3E"/>
    <w:pPr>
      <w:spacing w:before="60" w:after="20"/>
    </w:pPr>
    <w:rPr>
      <w:rFonts w:eastAsiaTheme="majorEastAsia" w:cs="Arial"/>
      <w:b/>
      <w:color w:val="0D0D0D" w:themeColor="text1" w:themeTint="F2"/>
      <w:spacing w:val="4"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Pr>
      <w:rFonts w:asciiTheme="majorHAnsi" w:eastAsiaTheme="majorEastAsia" w:hAnsiTheme="majorHAnsi" w:cstheme="majorBidi"/>
      <w:color w:val="0785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Footer">
    <w:name w:val="footer"/>
    <w:basedOn w:val="Normal"/>
    <w:link w:val="FooterChar"/>
    <w:uiPriority w:val="99"/>
    <w:unhideWhenUsed/>
    <w:rsid w:val="00064E3E"/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64E3E"/>
    <w:rPr>
      <w:rFonts w:cs="Times New Roman"/>
      <w:lang w:eastAsia="en-US"/>
    </w:rPr>
  </w:style>
  <w:style w:type="table" w:styleId="TableGridLight">
    <w:name w:val="Grid Table Light"/>
    <w:basedOn w:val="TableNormal"/>
    <w:uiPriority w:val="40"/>
    <w:rPr>
      <w:rFonts w:cs="Times New Roman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2"/>
    <w:rsid w:val="00064E3E"/>
    <w:rPr>
      <w:rFonts w:asciiTheme="majorHAnsi" w:hAnsiTheme="majorHAnsi"/>
      <w:spacing w:val="40"/>
    </w:rPr>
  </w:style>
  <w:style w:type="table" w:customStyle="1" w:styleId="SalesInfo">
    <w:name w:val="Sales Info"/>
    <w:basedOn w:val="TableNormal"/>
    <w:uiPriority w:val="99"/>
    <w:pPr>
      <w:spacing w:before="60" w:after="2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Contenttable">
    <w:name w:val="Content table"/>
    <w:basedOn w:val="TableNormal"/>
    <w:uiPriority w:val="99"/>
    <w:rsid w:val="002F5404"/>
    <w:pPr>
      <w:spacing w:before="60" w:after="20"/>
    </w:p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Heading9Char">
    <w:name w:val="Heading 9 Char"/>
    <w:basedOn w:val="DefaultParagraphFont"/>
    <w:link w:val="Heading9"/>
    <w:uiPriority w:val="2"/>
    <w:semiHidden/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table" w:customStyle="1" w:styleId="TotalTable">
    <w:name w:val="Total Table"/>
    <w:basedOn w:val="TableNormal"/>
    <w:uiPriority w:val="99"/>
    <w:pPr>
      <w:spacing w:line="240" w:lineRule="auto"/>
    </w:p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PlainTable2">
    <w:name w:val="Plain Table 2"/>
    <w:basedOn w:val="TableNormal"/>
    <w:uiPriority w:val="42"/>
    <w:rsid w:val="0089202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3E"/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customStyle="1" w:styleId="Style1">
    <w:name w:val="Style1"/>
    <w:basedOn w:val="Normal"/>
    <w:link w:val="Style1Char"/>
    <w:qFormat/>
    <w:rsid w:val="00064E3E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64E3E"/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7B4FC5"/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7B4FC5"/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B4FC5"/>
    <w:rPr>
      <w:i/>
      <w:iCs/>
      <w:color w:val="07864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B4FC5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B4FC5"/>
    <w:rPr>
      <w:i/>
      <w:iCs/>
      <w:color w:val="07864E" w:themeColor="accent1" w:themeShade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FC5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BlockText">
    <w:name w:val="Block Text"/>
    <w:basedOn w:val="Normal"/>
    <w:uiPriority w:val="99"/>
    <w:semiHidden/>
    <w:unhideWhenUsed/>
    <w:rsid w:val="007B4FC5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B4FC5"/>
    <w:rPr>
      <w:color w:val="444027" w:themeColor="background2" w:themeShade="4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B4FC5"/>
    <w:rPr>
      <w:color w:val="055971" w:themeColor="accent6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FC5"/>
    <w:rPr>
      <w:color w:val="595959" w:themeColor="text1" w:themeTint="A6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B4FC5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B4FC5"/>
    <w:rPr>
      <w:b/>
      <w:caps/>
      <w:color w:val="000000" w:themeColor="text1"/>
      <w:spacing w:val="15"/>
      <w:sz w:val="32"/>
      <w:szCs w:val="22"/>
    </w:rPr>
  </w:style>
  <w:style w:type="paragraph" w:styleId="Date">
    <w:name w:val="Date"/>
    <w:basedOn w:val="Normal"/>
    <w:next w:val="Normal"/>
    <w:link w:val="DateChar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table" w:styleId="GridTable1Light">
    <w:name w:val="Grid Table 1 Light"/>
    <w:basedOn w:val="TableNormal"/>
    <w:uiPriority w:val="46"/>
    <w:rsid w:val="00BC1925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3">
    <w:name w:val="List Table 3 Accent 3"/>
    <w:basedOn w:val="TableNormal"/>
    <w:uiPriority w:val="48"/>
    <w:rsid w:val="00BC1925"/>
    <w:pPr>
      <w:spacing w:line="240" w:lineRule="auto"/>
    </w:pPr>
    <w:tblPr>
      <w:tblStyleRowBandSize w:val="1"/>
      <w:tblStyleColBandSize w:val="1"/>
      <w:tblBorders>
        <w:top w:val="single" w:sz="4" w:space="0" w:color="2F8E5F" w:themeColor="accent3"/>
        <w:left w:val="single" w:sz="4" w:space="0" w:color="2F8E5F" w:themeColor="accent3"/>
        <w:bottom w:val="single" w:sz="4" w:space="0" w:color="2F8E5F" w:themeColor="accent3"/>
        <w:right w:val="single" w:sz="4" w:space="0" w:color="2F8E5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F8E5F" w:themeFill="accent3"/>
      </w:tcPr>
    </w:tblStylePr>
    <w:tblStylePr w:type="lastRow">
      <w:rPr>
        <w:b/>
        <w:bCs/>
      </w:rPr>
      <w:tblPr/>
      <w:tcPr>
        <w:tcBorders>
          <w:top w:val="double" w:sz="4" w:space="0" w:color="2F8E5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F8E5F" w:themeColor="accent3"/>
          <w:right w:val="single" w:sz="4" w:space="0" w:color="2F8E5F" w:themeColor="accent3"/>
        </w:tcBorders>
      </w:tcPr>
    </w:tblStylePr>
    <w:tblStylePr w:type="band1Horz">
      <w:tblPr/>
      <w:tcPr>
        <w:tcBorders>
          <w:top w:val="single" w:sz="4" w:space="0" w:color="2F8E5F" w:themeColor="accent3"/>
          <w:bottom w:val="single" w:sz="4" w:space="0" w:color="2F8E5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F8E5F" w:themeColor="accent3"/>
          <w:left w:val="nil"/>
        </w:tcBorders>
      </w:tcPr>
    </w:tblStylePr>
    <w:tblStylePr w:type="swCell">
      <w:tblPr/>
      <w:tcPr>
        <w:tcBorders>
          <w:top w:val="double" w:sz="4" w:space="0" w:color="2F8E5F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mes%20Brannan\AppData\Local\Microsoft\Office\16.0\DTS\en-US%7b041C8D5B-F0E5-4461-A068-A4605520DAD7%7d\%7b0F1FF47F-0E40-4C04-821A-EA70A3285F97%7dtf16402400_win32.dotx" TargetMode="External"/></Relationship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79A267-30D1-403F-9D4D-8BF4D4A1E2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{0F1FF47F-0E40-4C04-821A-EA70A3285F97}tf16402400_win32.dotx</Template>
  <TotalTime>0</TotalTime>
  <Pages>1</Pages>
  <Words>28</Words>
  <Characters>154</Characters>
  <Application>Microsoft Office Word</Application>
  <DocSecurity>0</DocSecurity>
  <Lines>154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2025-03-02T20:51:00Z</dcterms:created>
  <dcterms:modified xsi:type="dcterms:W3CDTF">2025-03-02T20:51:00Z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